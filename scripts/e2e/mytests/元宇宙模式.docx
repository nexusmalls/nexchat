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CBE0B">
      <w:pPr>
        <w:numPr>
          <w:ilvl w:val="0"/>
          <w:numId w:val="1"/>
        </w:numPr>
        <w:rPr>
          <w:rFonts w:hint="default"/>
          <w:b/>
          <w:bCs/>
          <w:color w:val="FF0000"/>
          <w:lang w:eastAsia="zh-CN"/>
        </w:rPr>
      </w:pPr>
      <w:r>
        <w:rPr>
          <w:rFonts w:hint="default"/>
          <w:b/>
          <w:bCs/>
          <w:color w:val="FF0000"/>
          <w:lang w:eastAsia="zh-CN"/>
        </w:rPr>
        <w:t>注册&amp;套餐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25F3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shd w:val="clear" w:color="auto" w:fill="DAE3F3" w:themeFill="accent5" w:themeFillTint="32"/>
            <w:vAlign w:val="center"/>
          </w:tcPr>
          <w:p w14:paraId="6747968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套餐类型</w:t>
            </w:r>
          </w:p>
        </w:tc>
        <w:tc>
          <w:tcPr>
            <w:tcW w:w="2670" w:type="dxa"/>
            <w:shd w:val="clear" w:color="auto" w:fill="DAE3F3" w:themeFill="accent5" w:themeFillTint="32"/>
            <w:vAlign w:val="center"/>
          </w:tcPr>
          <w:p w14:paraId="12DBB1B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投资金额</w:t>
            </w:r>
          </w:p>
        </w:tc>
        <w:tc>
          <w:tcPr>
            <w:tcW w:w="2671" w:type="dxa"/>
            <w:shd w:val="clear" w:color="auto" w:fill="DAE3F3" w:themeFill="accent5" w:themeFillTint="32"/>
            <w:vAlign w:val="center"/>
          </w:tcPr>
          <w:p w14:paraId="141EB42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奖励成绩</w:t>
            </w:r>
          </w:p>
        </w:tc>
        <w:tc>
          <w:tcPr>
            <w:tcW w:w="2671" w:type="dxa"/>
            <w:shd w:val="clear" w:color="auto" w:fill="DAE3F3" w:themeFill="accent5" w:themeFillTint="32"/>
            <w:vAlign w:val="center"/>
          </w:tcPr>
          <w:p w14:paraId="31B1BF9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推荐要求</w:t>
            </w:r>
          </w:p>
        </w:tc>
      </w:tr>
      <w:tr w14:paraId="1939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05ED83D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套餐1</w:t>
            </w:r>
          </w:p>
        </w:tc>
        <w:tc>
          <w:tcPr>
            <w:tcW w:w="2670" w:type="dxa"/>
            <w:vAlign w:val="center"/>
          </w:tcPr>
          <w:p w14:paraId="0BE151E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  <w:tc>
          <w:tcPr>
            <w:tcW w:w="2671" w:type="dxa"/>
            <w:vAlign w:val="center"/>
          </w:tcPr>
          <w:p w14:paraId="5A09339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7级</w:t>
            </w:r>
          </w:p>
        </w:tc>
        <w:tc>
          <w:tcPr>
            <w:tcW w:w="2671" w:type="dxa"/>
            <w:vAlign w:val="center"/>
          </w:tcPr>
          <w:p w14:paraId="1A72FD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</w:tr>
      <w:tr w14:paraId="322D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63CB80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套餐2</w:t>
            </w:r>
          </w:p>
        </w:tc>
        <w:tc>
          <w:tcPr>
            <w:tcW w:w="2670" w:type="dxa"/>
            <w:vAlign w:val="center"/>
          </w:tcPr>
          <w:p w14:paraId="4A7B558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2671" w:type="dxa"/>
            <w:vAlign w:val="center"/>
          </w:tcPr>
          <w:p w14:paraId="7CC2EE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7级</w:t>
            </w:r>
          </w:p>
        </w:tc>
        <w:tc>
          <w:tcPr>
            <w:tcW w:w="2671" w:type="dxa"/>
            <w:vAlign w:val="center"/>
          </w:tcPr>
          <w:p w14:paraId="19FDD8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</w:tr>
      <w:tr w14:paraId="40D2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394EF85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套餐3</w:t>
            </w:r>
          </w:p>
        </w:tc>
        <w:tc>
          <w:tcPr>
            <w:tcW w:w="2670" w:type="dxa"/>
            <w:vAlign w:val="center"/>
          </w:tcPr>
          <w:p w14:paraId="5BFBC1B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</w:t>
            </w:r>
          </w:p>
        </w:tc>
        <w:tc>
          <w:tcPr>
            <w:tcW w:w="2671" w:type="dxa"/>
            <w:vAlign w:val="center"/>
          </w:tcPr>
          <w:p w14:paraId="4E1F91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7级</w:t>
            </w:r>
          </w:p>
        </w:tc>
        <w:tc>
          <w:tcPr>
            <w:tcW w:w="2671" w:type="dxa"/>
            <w:vAlign w:val="center"/>
          </w:tcPr>
          <w:p w14:paraId="0BF94F1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</w:tr>
      <w:tr w14:paraId="45C5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05C778F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套餐4</w:t>
            </w:r>
          </w:p>
        </w:tc>
        <w:tc>
          <w:tcPr>
            <w:tcW w:w="2670" w:type="dxa"/>
            <w:vAlign w:val="center"/>
          </w:tcPr>
          <w:p w14:paraId="25EB551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</w:t>
            </w:r>
          </w:p>
        </w:tc>
        <w:tc>
          <w:tcPr>
            <w:tcW w:w="2671" w:type="dxa"/>
            <w:vAlign w:val="center"/>
          </w:tcPr>
          <w:p w14:paraId="1034ACA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7级</w:t>
            </w:r>
          </w:p>
        </w:tc>
        <w:tc>
          <w:tcPr>
            <w:tcW w:w="2671" w:type="dxa"/>
            <w:vAlign w:val="center"/>
          </w:tcPr>
          <w:p w14:paraId="7D34575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</w:tr>
      <w:tr w14:paraId="32FA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4CED004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套餐5</w:t>
            </w:r>
          </w:p>
        </w:tc>
        <w:tc>
          <w:tcPr>
            <w:tcW w:w="2670" w:type="dxa"/>
            <w:vAlign w:val="center"/>
          </w:tcPr>
          <w:p w14:paraId="17BC114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2671" w:type="dxa"/>
            <w:vAlign w:val="center"/>
          </w:tcPr>
          <w:p w14:paraId="5CC345C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9级</w:t>
            </w:r>
          </w:p>
        </w:tc>
        <w:tc>
          <w:tcPr>
            <w:tcW w:w="2671" w:type="dxa"/>
            <w:vAlign w:val="center"/>
          </w:tcPr>
          <w:p w14:paraId="4A6B5FF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直推5个</w:t>
            </w:r>
          </w:p>
        </w:tc>
      </w:tr>
      <w:tr w14:paraId="7930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6617340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套餐6</w:t>
            </w:r>
          </w:p>
        </w:tc>
        <w:tc>
          <w:tcPr>
            <w:tcW w:w="2670" w:type="dxa"/>
            <w:vAlign w:val="center"/>
          </w:tcPr>
          <w:p w14:paraId="1214982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15000</w:t>
            </w:r>
          </w:p>
        </w:tc>
        <w:tc>
          <w:tcPr>
            <w:tcW w:w="2671" w:type="dxa"/>
            <w:vAlign w:val="center"/>
          </w:tcPr>
          <w:p w14:paraId="3AB100D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11级</w:t>
            </w:r>
          </w:p>
        </w:tc>
        <w:tc>
          <w:tcPr>
            <w:tcW w:w="2671" w:type="dxa"/>
            <w:vAlign w:val="center"/>
          </w:tcPr>
          <w:p w14:paraId="1C92AA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直推8个</w:t>
            </w:r>
          </w:p>
        </w:tc>
      </w:tr>
      <w:tr w14:paraId="4C36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3F5CE6F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套餐7</w:t>
            </w:r>
          </w:p>
        </w:tc>
        <w:tc>
          <w:tcPr>
            <w:tcW w:w="2670" w:type="dxa"/>
            <w:vAlign w:val="center"/>
          </w:tcPr>
          <w:p w14:paraId="16FAB0A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50000</w:t>
            </w:r>
          </w:p>
        </w:tc>
        <w:tc>
          <w:tcPr>
            <w:tcW w:w="2671" w:type="dxa"/>
            <w:vAlign w:val="center"/>
          </w:tcPr>
          <w:p w14:paraId="595134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13级</w:t>
            </w:r>
          </w:p>
        </w:tc>
        <w:tc>
          <w:tcPr>
            <w:tcW w:w="2671" w:type="dxa"/>
            <w:vAlign w:val="center"/>
          </w:tcPr>
          <w:p w14:paraId="5097A9D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直推10个</w:t>
            </w:r>
          </w:p>
        </w:tc>
      </w:tr>
    </w:tbl>
    <w:p w14:paraId="3373C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备注：:可原点升级套餐（叠加计算），激活为有效账户。</w:t>
      </w:r>
    </w:p>
    <w:p w14:paraId="2A5CE442">
      <w:pPr>
        <w:rPr>
          <w:rFonts w:hint="default"/>
          <w:lang w:val="en-US" w:eastAsia="zh-CN"/>
        </w:rPr>
      </w:pPr>
    </w:p>
    <w:p w14:paraId="4AB602A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分配制度</w:t>
      </w:r>
    </w:p>
    <w:p w14:paraId="553493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静态奖励(全网一条线排列)：</w:t>
      </w:r>
      <w:r>
        <w:rPr>
          <w:rFonts w:hint="default"/>
          <w:lang w:val="en-US" w:eastAsia="zh-CN"/>
        </w:rPr>
        <w:t>共赢50%（加盟后社区往上40层；往下60层奖励分配）</w:t>
      </w:r>
    </w:p>
    <w:p w14:paraId="287A38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动态奖励(太阳线排列)：</w:t>
      </w:r>
      <w:r>
        <w:rPr>
          <w:rFonts w:hint="default"/>
          <w:lang w:val="en-US" w:eastAsia="zh-CN"/>
        </w:rPr>
        <w:t>助力50%（13级奖励分配）</w:t>
      </w:r>
    </w:p>
    <w:p w14:paraId="4E7340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2"/>
        <w:tblpPr w:leftFromText="180" w:rightFromText="180" w:vertAnchor="text" w:horzAnchor="page" w:tblpX="8107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138"/>
      </w:tblGrid>
      <w:tr w14:paraId="3EC9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08391F67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第一级</w: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-3282315</wp:posOffset>
                      </wp:positionH>
                      <wp:positionV relativeFrom="paragraph">
                        <wp:posOffset>139700</wp:posOffset>
                      </wp:positionV>
                      <wp:extent cx="3210560" cy="1504950"/>
                      <wp:effectExtent l="2540" t="5715" r="6350" b="13335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" idx="3"/>
                            </wps:cNvCnPr>
                            <wps:spPr>
                              <a:xfrm flipV="1">
                                <a:off x="1446530" y="4394835"/>
                                <a:ext cx="3210560" cy="1504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258.45pt;margin-top:11pt;height:118.5pt;width:252.8pt;z-index:251660288;mso-width-relative:page;mso-height-relative:page;" filled="f" stroked="t" coordsize="21600,21600" o:gfxdata="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5UUMLXAAAACwEAAA8AAAAA&#10;AAAAAQAgAAAAIgAAAGRycy9kb3ducmV2LnhtbFBLAQIUABQAAAAIAIdO4kDPOQ7oFQIAAPQDAAAO&#10;AAAAAAAAAAEAIAAAACYBAABkcnMvZTJvRG9jLnhtbFBLBQYAAAAABgAGAFkBAACtBQAAAAA=&#10;">
                      <v:fill on="f" focussize="0,0"/>
                      <v:stroke weight="1pt" color="#5B9BD5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1138" w:type="dxa"/>
          </w:tcPr>
          <w:p w14:paraId="785B219D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15%</w:t>
            </w:r>
          </w:p>
        </w:tc>
      </w:tr>
      <w:tr w14:paraId="2ADA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2979BACA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二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1F13259B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5%</w:t>
            </w:r>
          </w:p>
        </w:tc>
      </w:tr>
      <w:tr w14:paraId="6DBF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23696A5A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三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23F23B90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6E22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22225891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四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503A38AC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7031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25F9B26A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五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0A10EEDC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1C3E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18CC84EF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六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01C89F86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6E6A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48E1F663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七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47559671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2361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13482D09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八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0D75BBD3">
            <w:pPr>
              <w:numPr>
                <w:ilvl w:val="0"/>
                <w:numId w:val="0"/>
              </w:numPr>
              <w:jc w:val="center"/>
              <w:rPr>
                <w:rFonts w:hint="eastAsia" w:eastAsia="微软雅黑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7%</w:t>
            </w:r>
          </w:p>
        </w:tc>
      </w:tr>
      <w:tr w14:paraId="3692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430118C8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九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62C5539E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59BF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3A1AC65D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十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246F3DDF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387E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521D8DAD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十一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633207CF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4B92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5E3B8808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十二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3FC2A358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2%</w:t>
            </w:r>
          </w:p>
        </w:tc>
      </w:tr>
      <w:tr w14:paraId="753A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dxa"/>
          </w:tcPr>
          <w:p w14:paraId="00618E54">
            <w:pPr>
              <w:numPr>
                <w:ilvl w:val="0"/>
                <w:numId w:val="0"/>
              </w:numPr>
              <w:jc w:val="center"/>
              <w:rPr>
                <w:sz w:val="21"/>
                <w:vertAlign w:val="baseline"/>
              </w:rPr>
            </w:pPr>
            <w:r>
              <w:rPr>
                <w:rFonts w:hint="eastAsia"/>
                <w:sz w:val="21"/>
                <w:vertAlign w:val="baseline"/>
              </w:rPr>
              <w:t>第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十三</w:t>
            </w:r>
            <w:r>
              <w:rPr>
                <w:rFonts w:hint="eastAsia"/>
                <w:sz w:val="21"/>
                <w:vertAlign w:val="baseline"/>
              </w:rPr>
              <w:t>级</w:t>
            </w:r>
          </w:p>
        </w:tc>
        <w:tc>
          <w:tcPr>
            <w:tcW w:w="1138" w:type="dxa"/>
          </w:tcPr>
          <w:p w14:paraId="507028BF">
            <w:pPr>
              <w:numPr>
                <w:ilvl w:val="0"/>
                <w:numId w:val="0"/>
              </w:numPr>
              <w:jc w:val="center"/>
              <w:rPr>
                <w:rFonts w:hint="eastAsia" w:eastAsia="微软雅黑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5%</w:t>
            </w:r>
          </w:p>
        </w:tc>
      </w:tr>
    </w:tbl>
    <w:p w14:paraId="05FE5E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7628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139065</wp:posOffset>
                </wp:positionV>
                <wp:extent cx="3220085" cy="1266825"/>
                <wp:effectExtent l="2540" t="5715" r="15875" b="2286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</wps:cNvCnPr>
                      <wps:spPr>
                        <a:xfrm flipV="1">
                          <a:off x="1864995" y="4585335"/>
                          <a:ext cx="3220085" cy="1266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0.85pt;margin-top:10.95pt;height:99.75pt;width:253.55pt;z-index:251661312;mso-width-relative:page;mso-height-relative:page;" filled="f" stroked="t" coordsize="21600,21600" o:gfxdata="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cqMTnVAAAACgEAAA8AAAAAAAAAAQAg&#10;AAAAIgAAAGRycy9kb3ducmV2LnhtbFBLAQIUABQAAAAIAIdO4kCYmRVlEQIAAPQDAAAOAAAAAAAA&#10;AAEAIAAAACQBAABkcnMvZTJvRG9jLnhtbFBLBQYAAAAABgAGAFkBAACn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3B478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150495</wp:posOffset>
                </wp:positionV>
                <wp:extent cx="3209925" cy="1019175"/>
                <wp:effectExtent l="1905" t="6350" r="7620" b="22225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65630" y="4842510"/>
                          <a:ext cx="3209925" cy="1019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0.9pt;margin-top:11.85pt;height:80.25pt;width:252.75pt;z-index:251664384;mso-width-relative:page;mso-height-relative:page;" filled="f" stroked="t" coordsize="21600,21600" o:gfxdata="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rdAEzWAAAACgEAAA8AAAAAAAAAAQAgAAAAIgAAAGRycy9k&#10;b3ducmV2LnhtbFBLAQIUABQAAAAIAIdO4kAfj3G6BAIAANADAAAOAAAAAAAAAAEAIAAAACUBAABk&#10;cnMvZTJvRG9jLnhtbFBLBQYAAAAABgAGAFkBAACb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32AE7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161925</wp:posOffset>
                </wp:positionV>
                <wp:extent cx="3210560" cy="752475"/>
                <wp:effectExtent l="1270" t="6350" r="7620" b="2222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>
                          <a:off x="1864995" y="5099685"/>
                          <a:ext cx="321056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0.85pt;margin-top:12.75pt;height:59.25pt;width:252.8pt;z-index:251665408;mso-width-relative:page;mso-height-relative:page;" filled="f" stroked="t" coordsize="21600,21600" o:gfxdata="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GehiO1gAAAAoBAAAPAAAAAAAA&#10;AAEAIAAAACIAAABkcnMvZG93bnJldi54bWxQSwECFAAUAAAACACHTuJA/+cfhxQCAAD2AwAADgAA&#10;AAAAAAABACAAAAAlAQAAZHJzL2Uyb0RvYy54bWxQSwUGAAAAAAYABgBZAQAAqw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8F0CF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163830</wp:posOffset>
                </wp:positionV>
                <wp:extent cx="3210560" cy="504825"/>
                <wp:effectExtent l="1270" t="6350" r="7620" b="2222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>
                          <a:off x="1864995" y="5347335"/>
                          <a:ext cx="321056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0.85pt;margin-top:12.9pt;height:39.75pt;width:252.8pt;z-index:251666432;mso-width-relative:page;mso-height-relative:page;" filled="f" stroked="t" coordsize="21600,21600" o:gfxdata="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ML9Vo1QAAAAoBAAAPAAAAAAAA&#10;AAEAIAAAACIAAABkcnMvZG93bnJldi54bWxQSwECFAAUAAAACACHTuJAhSWRBBUCAAD2AwAADgAA&#10;AAAAAAABACAAAAAkAQAAZHJzL2Uyb0RvYy54bWxQSwUGAAAAAAYABgBZAQAAqw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F4D67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165735</wp:posOffset>
                </wp:positionV>
                <wp:extent cx="3219450" cy="257175"/>
                <wp:effectExtent l="635" t="6350" r="18415" b="2222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65630" y="5594985"/>
                          <a:ext cx="32194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0.9pt;margin-top:13.05pt;height:20.25pt;width:253.5pt;z-index:251667456;mso-width-relative:page;mso-height-relative:page;" filled="f" stroked="t" coordsize="21600,21600" o:gfxdata="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FRfU39UAAAAJAQAADwAAAAAAAAABACAAAAAiAAAAZHJzL2Rv&#10;d25yZXYueG1sUEsBAhQAFAAAAAgAh07iQFDl9TgEAgAAzwMAAA4AAAAAAAAAAQAgAAAAJAEAAGRy&#10;cy9lMm9Eb2MueG1sUEsFBgAAAAAGAAYAWQEAAJo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4C744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177165</wp:posOffset>
                </wp:positionV>
                <wp:extent cx="3210560" cy="1009650"/>
                <wp:effectExtent l="1905" t="6350" r="6985" b="1270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 flipV="1">
                          <a:off x="1864995" y="5852160"/>
                          <a:ext cx="3210560" cy="1009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10.85pt;margin-top:13.95pt;height:79.5pt;width:252.8pt;z-index:251672576;mso-width-relative:page;mso-height-relative:page;" filled="f" stroked="t" coordsize="21600,21600" o:gfxdata="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XcUt3WAAAACgEAAA8A&#10;AAAAAAAAAQAgAAAAIgAAAGRycy9kb3ducmV2LnhtbFBLAQIUABQAAAAIAIdO4kAD2PZUGQIAAAEE&#10;AAAOAAAAAAAAAAEAIAAAACUBAABkcnMvZTJvRG9jLnhtbFBLBQYAAAAABgAGAFkBAACw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177165</wp:posOffset>
                </wp:positionV>
                <wp:extent cx="3201035" cy="752475"/>
                <wp:effectExtent l="1270" t="6350" r="17145" b="2222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 flipV="1">
                          <a:off x="1864995" y="5852160"/>
                          <a:ext cx="3201035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10.85pt;margin-top:13.95pt;height:59.25pt;width:252.05pt;z-index:251671552;mso-width-relative:page;mso-height-relative:page;" filled="f" stroked="t" coordsize="21600,21600" o:gfxdata="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QHAwU1QAAAAoBAAAPAAAA&#10;AAAAAAEAIAAAACIAAABkcnMvZG93bnJldi54bWxQSwECFAAUAAAACACHTuJA2JbFThgCAAAABAAA&#10;DgAAAAAAAAABACAAAAAkAQAAZHJzL2Uyb0RvYy54bWxQSwUGAAAAAAYABgBZAQAAr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167640</wp:posOffset>
                </wp:positionV>
                <wp:extent cx="3181350" cy="504825"/>
                <wp:effectExtent l="1270" t="6350" r="17780" b="2222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903730" y="5842635"/>
                          <a:ext cx="318135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13.9pt;margin-top:13.2pt;height:39.75pt;width:250.5pt;z-index:251670528;mso-width-relative:page;mso-height-relative:page;" filled="f" stroked="t" coordsize="21600,21600" o:gfxdata="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H3FtoNUAAAAKAQAADwAAAAAAAAABACAAAAAiAAAAZHJz&#10;L2Rvd25yZXYueG1sUEsBAhQAFAAAAAgAh07iQEe6lvIHAgAA2QMAAA4AAAAAAAAAAQAgAAAAJAEA&#10;AGRycy9lMm9Eb2MueG1sUEsFBgAAAAAGAAYAWQEAAJ0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177165</wp:posOffset>
                </wp:positionV>
                <wp:extent cx="3210560" cy="266700"/>
                <wp:effectExtent l="635" t="6350" r="8255" b="1270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 flipV="1">
                          <a:off x="1864995" y="5852160"/>
                          <a:ext cx="321056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10.85pt;margin-top:13.95pt;height:21pt;width:252.8pt;z-index:251669504;mso-width-relative:page;mso-height-relative:page;" filled="f" stroked="t" coordsize="21600,21600" o:gfxdata="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WqCQDXAAAACQEAAA8A&#10;AAAAAAAAAQAgAAAAIgAAAGRycy9kb3ducmV2LnhtbFBLAQIUABQAAAAIAIdO4kD6TnrKGAIAAAAE&#10;AAAOAAAAAAAAAAEAIAAAACYBAABkcnMvZTJvRG9jLnhtbFBLBQYAAAAABgAGAFkBAACw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177165</wp:posOffset>
                </wp:positionV>
                <wp:extent cx="320103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3"/>
                      </wps:cNvCnPr>
                      <wps:spPr>
                        <a:xfrm flipH="1">
                          <a:off x="1864995" y="5852160"/>
                          <a:ext cx="32010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0.85pt;margin-top:13.95pt;height:0pt;width:252.05pt;z-index:251668480;mso-width-relative:page;mso-height-relative:page;" filled="f" stroked="t" coordsize="21600,21600" o:gfxdata="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laBN1AAAAAkBAAAPAAAAAAAAAAEAIAAA&#10;ACIAAABkcnMvZG93bnJldi54bWxQSwECFAAUAAAACACHTuJAbHzorBACAADxAwAADgAAAAAAAAAB&#10;ACAAAAAjAQAAZHJzL2Uyb0RvYy54bWxQSwUGAAAAAAYABgBZAQAAp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167640</wp:posOffset>
                </wp:positionV>
                <wp:extent cx="3200400" cy="1266825"/>
                <wp:effectExtent l="2540" t="5715" r="16510" b="228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65630" y="5842635"/>
                          <a:ext cx="3200400" cy="1266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9pt;margin-top:13.2pt;height:99.75pt;width:252pt;z-index:251663360;mso-width-relative:page;mso-height-relative:page;" filled="f" stroked="t" coordsize="21600,21600" o:gfxdata="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nzDf1QAAAAoBAAAPAAAAAAAAAAEAIAAAACIAAABkcnMvZG93bnJldi54bWxQ&#10;SwECFAAUAAAACACHTuJA/upnMfoBAADGAwAADgAAAAAAAAABACAAAAAkAQAAZHJzL2Uyb0RvYy54&#10;bWxQSwUGAAAAAAYABgBZAQAAk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177165</wp:posOffset>
                </wp:positionV>
                <wp:extent cx="3210560" cy="1504950"/>
                <wp:effectExtent l="2540" t="5715" r="6350" b="1333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</wps:cNvCnPr>
                      <wps:spPr>
                        <a:xfrm>
                          <a:off x="1864995" y="5852160"/>
                          <a:ext cx="3210560" cy="1504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85pt;margin-top:13.95pt;height:118.5pt;width:252.8pt;z-index:251662336;mso-width-relative:page;mso-height-relative:page;" filled="f" stroked="t" coordsize="21600,21600" o:gfxdata="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2i7HtcAAAAKAQAADwAAAAAAAAABACAAAAAi&#10;AAAAZHJzL2Rvd25yZXYueG1sUEsBAhQAFAAAAAgAh07iQPYy5u0LAgAA6gMAAA4AAAAAAAAAAQAg&#10;AAAAJg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15240</wp:posOffset>
                </wp:positionV>
                <wp:extent cx="895985" cy="323850"/>
                <wp:effectExtent l="6350" t="6350" r="1206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110" y="4185285"/>
                          <a:ext cx="895985" cy="3238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B6A39">
                            <w:pPr>
                              <w:jc w:val="center"/>
                              <w:rPr>
                                <w:rFonts w:hint="eastAsia" w:eastAsia="微软雅黑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直推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3pt;margin-top:1.2pt;height:25.5pt;width:70.55pt;z-index:251659264;v-text-anchor:middle;mso-width-relative:page;mso-height-relative:page;" fillcolor="#FF0000" filled="t" stroked="t" coordsize="21600,21600" o:gfxdata="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ot&#10;ezfYAAAABwEAAA8AAAAAAAAAAQAgAAAAIgAAAGRycy9kb3ducmV2LnhtbFBLAQIUABQAAAAIAIdO&#10;4kCtPzU2lQIAACsFAAAOAAAAAAAAAAEAIAAAACcBAABkcnMvZTJvRG9jLnhtbFBLBQYAAAAABgAG&#10;AFkBAAAu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B3B6A39">
                      <w:pPr>
                        <w:jc w:val="center"/>
                        <w:rPr>
                          <w:rFonts w:hint="eastAsia" w:eastAsia="微软雅黑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直推</w:t>
                      </w:r>
                    </w:p>
                  </w:txbxContent>
                </v:textbox>
              </v:rect>
            </w:pict>
          </mc:Fallback>
        </mc:AlternateContent>
      </w:r>
    </w:p>
    <w:p w14:paraId="6C34D7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CCB29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785B2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4903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3758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66FBE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FC71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98565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提现与复投机制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503"/>
        <w:gridCol w:w="1780"/>
        <w:gridCol w:w="1780"/>
        <w:gridCol w:w="1780"/>
        <w:gridCol w:w="1780"/>
      </w:tblGrid>
      <w:tr w14:paraId="02B0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shd w:val="clear" w:color="auto" w:fill="E2EFDA" w:themeFill="accent6" w:themeFillTint="32"/>
            <w:vAlign w:val="center"/>
          </w:tcPr>
          <w:p w14:paraId="31FEC04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503" w:type="dxa"/>
            <w:shd w:val="clear" w:color="auto" w:fill="E2EFDA" w:themeFill="accent6" w:themeFillTint="32"/>
            <w:vAlign w:val="center"/>
          </w:tcPr>
          <w:p w14:paraId="52443C7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上层收益</w:t>
            </w:r>
          </w:p>
        </w:tc>
        <w:tc>
          <w:tcPr>
            <w:tcW w:w="1780" w:type="dxa"/>
            <w:shd w:val="clear" w:color="auto" w:fill="E2EFDA" w:themeFill="accent6" w:themeFillTint="32"/>
            <w:vAlign w:val="center"/>
          </w:tcPr>
          <w:p w14:paraId="5EC9035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下层收益</w:t>
            </w:r>
          </w:p>
        </w:tc>
        <w:tc>
          <w:tcPr>
            <w:tcW w:w="1780" w:type="dxa"/>
            <w:shd w:val="clear" w:color="auto" w:fill="E2EFDA" w:themeFill="accent6" w:themeFillTint="32"/>
            <w:vAlign w:val="center"/>
          </w:tcPr>
          <w:p w14:paraId="29BF592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推荐要求</w:t>
            </w:r>
          </w:p>
        </w:tc>
        <w:tc>
          <w:tcPr>
            <w:tcW w:w="1780" w:type="dxa"/>
            <w:shd w:val="clear" w:color="auto" w:fill="E2EFDA" w:themeFill="accent6" w:themeFillTint="32"/>
            <w:vAlign w:val="center"/>
          </w:tcPr>
          <w:p w14:paraId="4653185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提现</w:t>
            </w:r>
          </w:p>
        </w:tc>
        <w:tc>
          <w:tcPr>
            <w:tcW w:w="1780" w:type="dxa"/>
            <w:shd w:val="clear" w:color="auto" w:fill="E2EFDA" w:themeFill="accent6" w:themeFillTint="32"/>
            <w:vAlign w:val="center"/>
          </w:tcPr>
          <w:p w14:paraId="1A71689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复投</w:t>
            </w:r>
          </w:p>
        </w:tc>
      </w:tr>
      <w:tr w14:paraId="35FB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5D0ACF4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套餐1(</w:t>
            </w:r>
            <w:r>
              <w:rPr>
                <w:rFonts w:hint="default"/>
                <w:vertAlign w:val="baseline"/>
                <w:lang w:val="en-US" w:eastAsia="zh-CN"/>
              </w:rPr>
              <w:t>500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1503" w:type="dxa"/>
          </w:tcPr>
          <w:p w14:paraId="4C75F8A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20层</w:t>
            </w:r>
          </w:p>
        </w:tc>
        <w:tc>
          <w:tcPr>
            <w:tcW w:w="1780" w:type="dxa"/>
          </w:tcPr>
          <w:p w14:paraId="65E17A2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3876EE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  <w:tc>
          <w:tcPr>
            <w:tcW w:w="1780" w:type="dxa"/>
          </w:tcPr>
          <w:p w14:paraId="655C929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提现40%</w:t>
            </w:r>
          </w:p>
        </w:tc>
        <w:tc>
          <w:tcPr>
            <w:tcW w:w="1780" w:type="dxa"/>
          </w:tcPr>
          <w:p w14:paraId="582C2A0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复投6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7C7A3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5FF57650">
            <w:pPr>
              <w:numPr>
                <w:ilvl w:val="0"/>
                <w:numId w:val="0"/>
              </w:numPr>
              <w:tabs>
                <w:tab w:val="left" w:pos="463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套餐2(1000)</w:t>
            </w:r>
          </w:p>
        </w:tc>
        <w:tc>
          <w:tcPr>
            <w:tcW w:w="1503" w:type="dxa"/>
          </w:tcPr>
          <w:p w14:paraId="6EE1DEA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4C32B18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76D352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  <w:tc>
          <w:tcPr>
            <w:tcW w:w="1780" w:type="dxa"/>
          </w:tcPr>
          <w:p w14:paraId="65CB454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提现40%</w:t>
            </w:r>
          </w:p>
        </w:tc>
        <w:tc>
          <w:tcPr>
            <w:tcW w:w="1780" w:type="dxa"/>
          </w:tcPr>
          <w:p w14:paraId="4D67858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复投6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6C16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41A0EAC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套餐3(2000)</w:t>
            </w:r>
          </w:p>
        </w:tc>
        <w:tc>
          <w:tcPr>
            <w:tcW w:w="1503" w:type="dxa"/>
          </w:tcPr>
          <w:p w14:paraId="7C0F030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6C76901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2640413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  <w:tc>
          <w:tcPr>
            <w:tcW w:w="1780" w:type="dxa"/>
          </w:tcPr>
          <w:p w14:paraId="7F3EB60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提现40%</w:t>
            </w:r>
          </w:p>
        </w:tc>
        <w:tc>
          <w:tcPr>
            <w:tcW w:w="1780" w:type="dxa"/>
          </w:tcPr>
          <w:p w14:paraId="679F7F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复投6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46ED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6B494BB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套餐4(3000)</w:t>
            </w:r>
          </w:p>
        </w:tc>
        <w:tc>
          <w:tcPr>
            <w:tcW w:w="1503" w:type="dxa"/>
          </w:tcPr>
          <w:p w14:paraId="4AF671B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271918E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763239F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直推无要求</w:t>
            </w:r>
          </w:p>
        </w:tc>
        <w:tc>
          <w:tcPr>
            <w:tcW w:w="1780" w:type="dxa"/>
          </w:tcPr>
          <w:p w14:paraId="562525F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提现40%</w:t>
            </w:r>
          </w:p>
        </w:tc>
        <w:tc>
          <w:tcPr>
            <w:tcW w:w="1780" w:type="dxa"/>
          </w:tcPr>
          <w:p w14:paraId="2961A03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复投6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3442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2056" w:type="dxa"/>
          </w:tcPr>
          <w:p w14:paraId="36168AE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套餐5(5000)</w:t>
            </w:r>
          </w:p>
        </w:tc>
        <w:tc>
          <w:tcPr>
            <w:tcW w:w="1503" w:type="dxa"/>
          </w:tcPr>
          <w:p w14:paraId="5F0D774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6860508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44E5CC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直推5人</w:t>
            </w:r>
          </w:p>
        </w:tc>
        <w:tc>
          <w:tcPr>
            <w:tcW w:w="1780" w:type="dxa"/>
          </w:tcPr>
          <w:p w14:paraId="0E8746C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  <w:tc>
          <w:tcPr>
            <w:tcW w:w="1780" w:type="dxa"/>
          </w:tcPr>
          <w:p w14:paraId="25C0EBD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复投5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3990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3CD714C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套餐6(15000)</w:t>
            </w:r>
          </w:p>
        </w:tc>
        <w:tc>
          <w:tcPr>
            <w:tcW w:w="1503" w:type="dxa"/>
          </w:tcPr>
          <w:p w14:paraId="1DE0955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5D5539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295CC30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直推8人</w:t>
            </w:r>
          </w:p>
        </w:tc>
        <w:tc>
          <w:tcPr>
            <w:tcW w:w="1780" w:type="dxa"/>
          </w:tcPr>
          <w:p w14:paraId="571AF37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  <w:tc>
          <w:tcPr>
            <w:tcW w:w="1780" w:type="dxa"/>
          </w:tcPr>
          <w:p w14:paraId="50DF944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复投4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</w:tr>
      <w:tr w14:paraId="121F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7A3BB0B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套餐7(50000)</w:t>
            </w:r>
          </w:p>
        </w:tc>
        <w:tc>
          <w:tcPr>
            <w:tcW w:w="1503" w:type="dxa"/>
          </w:tcPr>
          <w:p w14:paraId="4142CFF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349BC5D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  <w:r>
              <w:rPr>
                <w:rFonts w:hint="default"/>
                <w:vertAlign w:val="baseline"/>
                <w:lang w:val="en-US" w:eastAsia="zh-CN"/>
              </w:rPr>
              <w:t>层</w:t>
            </w:r>
          </w:p>
        </w:tc>
        <w:tc>
          <w:tcPr>
            <w:tcW w:w="1780" w:type="dxa"/>
          </w:tcPr>
          <w:p w14:paraId="3B40C0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直推10人</w:t>
            </w:r>
          </w:p>
        </w:tc>
        <w:tc>
          <w:tcPr>
            <w:tcW w:w="1780" w:type="dxa"/>
          </w:tcPr>
          <w:p w14:paraId="1A25D39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提现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hint="default"/>
                <w:vertAlign w:val="baseline"/>
                <w:lang w:val="en-US" w:eastAsia="zh-CN"/>
              </w:rPr>
              <w:t>0%</w:t>
            </w:r>
          </w:p>
        </w:tc>
        <w:tc>
          <w:tcPr>
            <w:tcW w:w="1780" w:type="dxa"/>
          </w:tcPr>
          <w:p w14:paraId="0FADC4C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复投30</w:t>
            </w:r>
            <w:r>
              <w:rPr>
                <w:rFonts w:hint="default"/>
                <w:vertAlign w:val="baseline"/>
                <w:lang w:val="en-US" w:eastAsia="zh-CN"/>
              </w:rPr>
              <w:t>%</w:t>
            </w:r>
          </w:p>
        </w:tc>
      </w:tr>
    </w:tbl>
    <w:p w14:paraId="695D02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D121A3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关于推荐新人注册点位与个人复投新点位的说明</w:t>
      </w:r>
    </w:p>
    <w:p w14:paraId="482B4C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推荐新人注册点位，必须是推荐的新人注册的点位</w:t>
      </w:r>
    </w:p>
    <w:p w14:paraId="7EE07A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个人复投新点位，只是个人资金强制扣除复投的点位</w:t>
      </w:r>
    </w:p>
    <w:p w14:paraId="583A8C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两者数据不共享，比如套餐5以上级别是要求一定要有推荐新人注册要求的，那么这里个人复投的新点位是不能计算为套餐5以上级别的推荐要求的。</w:t>
      </w:r>
    </w:p>
    <w:p w14:paraId="22D99C4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关于以后流量大后植入其他赚钱模式的说明</w:t>
      </w:r>
    </w:p>
    <w:p w14:paraId="32860F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比如：植入广告</w:t>
      </w:r>
    </w:p>
    <w:p w14:paraId="65EF05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商家可以自己发布广告，自己设置广告费用，然后用户观看，点击，下载等不同操作都可以赚取不同广告收益，</w:t>
      </w:r>
    </w:p>
    <w:p w14:paraId="326CCF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商家设置的广告费用，首先平台可以扣除一定比例的作为平台费用</w:t>
      </w:r>
    </w:p>
    <w:p w14:paraId="4AA87C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还有如果有用户推荐商家入驻，也可以一直赚取该商家每次设置的广告费用的一定比例。</w:t>
      </w:r>
    </w:p>
    <w:p w14:paraId="62AF59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所有广告费内容看如何审核（非法的广告内容是不予通过的）</w:t>
      </w:r>
    </w:p>
    <w:p w14:paraId="2832D4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商家可以设置投放的国家或者某个城市，或者全域投放等，系统可以根据用户登录的IP投放用户查看，做到精准投放</w:t>
      </w:r>
    </w:p>
    <w:p w14:paraId="6D3F01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六</w:t>
      </w:r>
      <w:r>
        <w:rPr>
          <w:rFonts w:hint="eastAsia"/>
          <w:b/>
          <w:bCs/>
          <w:color w:val="FF0000"/>
          <w:lang w:val="en-US" w:eastAsia="zh-CN"/>
        </w:rPr>
        <w:t>、说明</w:t>
      </w:r>
    </w:p>
    <w:p w14:paraId="2CC284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复投：是新增加点位复投，不是原点位升级</w:t>
      </w:r>
    </w:p>
    <w:p w14:paraId="680B57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原点升级：升级前拿不到的收益进入资金沉淀，升级后新增的收益可以按升级级别获取对应收益</w:t>
      </w:r>
    </w:p>
    <w:p w14:paraId="1420D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资金沉淀：沉淀的资金，可以按抽奖的方式释放，比如每天一次或几天一次 待商量</w:t>
      </w:r>
    </w:p>
    <w:p w14:paraId="249AC3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管理费：5%扣除作为开网人收益，还有沉淀的资金看要不要扣除百分几也作为开网人收益。</w:t>
      </w:r>
    </w:p>
    <w:p w14:paraId="1BC14E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9CA87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其他还有不清楚的，或者更好的方案，后期继续商量。</w:t>
      </w:r>
    </w:p>
    <w:p w14:paraId="0780E8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1055FB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七、</w:t>
      </w:r>
    </w:p>
    <w:p w14:paraId="56321B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套餐5(5000)新推荐5个（强制复购的新点位不算</w:t>
      </w:r>
      <w:bookmarkStart w:id="0" w:name="_GoBack"/>
      <w:bookmarkEnd w:id="0"/>
      <w:r>
        <w:rPr>
          <w:rFonts w:hint="default"/>
          <w:lang w:val="en-US" w:eastAsia="zh-CN"/>
        </w:rPr>
        <w:t>）   沉淀资金20%人工分红</w:t>
      </w:r>
    </w:p>
    <w:p w14:paraId="38E80C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套餐6(15000)  新推荐8个（强制复购的新点位不算）      沉淀资金30%人工分红</w:t>
      </w:r>
    </w:p>
    <w:p w14:paraId="582E7E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套餐7(50000)  新推荐10个（强制复购的新点位不算）     沉淀资金50%人工分红</w:t>
      </w: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4355F"/>
    <w:multiLevelType w:val="singleLevel"/>
    <w:tmpl w:val="7CE435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1CA01AD"/>
    <w:rsid w:val="047F2D99"/>
    <w:rsid w:val="05D7022B"/>
    <w:rsid w:val="06C21663"/>
    <w:rsid w:val="06D20E87"/>
    <w:rsid w:val="07011CC2"/>
    <w:rsid w:val="07644792"/>
    <w:rsid w:val="09284798"/>
    <w:rsid w:val="096D3B08"/>
    <w:rsid w:val="099A237B"/>
    <w:rsid w:val="0F1121FC"/>
    <w:rsid w:val="0F2B6FD9"/>
    <w:rsid w:val="13A02D2C"/>
    <w:rsid w:val="16AB5C70"/>
    <w:rsid w:val="183C240D"/>
    <w:rsid w:val="19540776"/>
    <w:rsid w:val="1AA24D9F"/>
    <w:rsid w:val="1C7A236C"/>
    <w:rsid w:val="24CA5E5B"/>
    <w:rsid w:val="25893620"/>
    <w:rsid w:val="25DD571A"/>
    <w:rsid w:val="26765F93"/>
    <w:rsid w:val="28DA2E89"/>
    <w:rsid w:val="2A4254F9"/>
    <w:rsid w:val="2D1F32F4"/>
    <w:rsid w:val="2E225DFF"/>
    <w:rsid w:val="30C45E54"/>
    <w:rsid w:val="31AD68E8"/>
    <w:rsid w:val="323B4D81"/>
    <w:rsid w:val="34B70380"/>
    <w:rsid w:val="36F17277"/>
    <w:rsid w:val="39443A1B"/>
    <w:rsid w:val="39C12F31"/>
    <w:rsid w:val="3AC30F2B"/>
    <w:rsid w:val="3AE174A3"/>
    <w:rsid w:val="3B935CDD"/>
    <w:rsid w:val="3CB90837"/>
    <w:rsid w:val="3E340512"/>
    <w:rsid w:val="3F823162"/>
    <w:rsid w:val="3F8C2233"/>
    <w:rsid w:val="43446334"/>
    <w:rsid w:val="43697F71"/>
    <w:rsid w:val="43E822B9"/>
    <w:rsid w:val="44290050"/>
    <w:rsid w:val="44A84E71"/>
    <w:rsid w:val="45D44615"/>
    <w:rsid w:val="463A52C6"/>
    <w:rsid w:val="477DCE1E"/>
    <w:rsid w:val="47A02844"/>
    <w:rsid w:val="47A23C1C"/>
    <w:rsid w:val="4924528A"/>
    <w:rsid w:val="4C2772F4"/>
    <w:rsid w:val="52634758"/>
    <w:rsid w:val="52E066C6"/>
    <w:rsid w:val="53D1600F"/>
    <w:rsid w:val="573E1E21"/>
    <w:rsid w:val="5765363E"/>
    <w:rsid w:val="57B974E6"/>
    <w:rsid w:val="57F81E14"/>
    <w:rsid w:val="5A530AF8"/>
    <w:rsid w:val="5B487E91"/>
    <w:rsid w:val="5CF9550F"/>
    <w:rsid w:val="5EFEBDE8"/>
    <w:rsid w:val="5F521636"/>
    <w:rsid w:val="603F528B"/>
    <w:rsid w:val="60746894"/>
    <w:rsid w:val="62E96ED1"/>
    <w:rsid w:val="66A912E3"/>
    <w:rsid w:val="68CA2609"/>
    <w:rsid w:val="68CC1AED"/>
    <w:rsid w:val="69592C93"/>
    <w:rsid w:val="69BB0F42"/>
    <w:rsid w:val="6A520BD1"/>
    <w:rsid w:val="6A637494"/>
    <w:rsid w:val="6ADE3093"/>
    <w:rsid w:val="6B6C3775"/>
    <w:rsid w:val="6BCF62E6"/>
    <w:rsid w:val="6C0528A2"/>
    <w:rsid w:val="6CD3A16D"/>
    <w:rsid w:val="6D535020"/>
    <w:rsid w:val="6E276AFF"/>
    <w:rsid w:val="6E5F49A6"/>
    <w:rsid w:val="6FFF37D2"/>
    <w:rsid w:val="70DE2EF1"/>
    <w:rsid w:val="71FC6FBD"/>
    <w:rsid w:val="72DA27AA"/>
    <w:rsid w:val="752B3379"/>
    <w:rsid w:val="75BE4653"/>
    <w:rsid w:val="78AD7F2B"/>
    <w:rsid w:val="78DA09F3"/>
    <w:rsid w:val="79142376"/>
    <w:rsid w:val="7C5F4108"/>
    <w:rsid w:val="7C817D22"/>
    <w:rsid w:val="7CCF6CE0"/>
    <w:rsid w:val="7EA0293B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906</Words>
  <Characters>1040</Characters>
  <Lines>0</Lines>
  <Paragraphs>0</Paragraphs>
  <TotalTime>3</TotalTime>
  <ScaleCrop>false</ScaleCrop>
  <LinksUpToDate>false</LinksUpToDate>
  <CharactersWithSpaces>1041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简单</cp:lastModifiedBy>
  <dcterms:modified xsi:type="dcterms:W3CDTF">2026-02-28T08:57:56Z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eyJoZGlkIjoiNWFmZjU1MDMzY2E1YjRlYWQyMThiM2E0ZmI0MWUxMDUiLCJ1c2VySWQiOiIxMjEwNjQ2ODIyIn0=</vt:lpwstr>
  </property>
  <property fmtid="{D5CDD505-2E9C-101B-9397-08002B2CF9AE}" pid="6" name="ICV">
    <vt:lpwstr>7A489206902349F887C0B7014CFB8D4C_13</vt:lpwstr>
  </property>
</Properties>
</file>